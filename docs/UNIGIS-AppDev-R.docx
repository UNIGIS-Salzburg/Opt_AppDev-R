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19</w:t>
      </w:r>
      <w:r>
        <w:t xml:space="preserve"> </w:t>
      </w:r>
      <w:r>
        <w:t xml:space="preserve">Juli,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0.6262380 0.6783832 0.7807024 0.4396630 0.8632429</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196</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"[B@a76ebbb", "[B@4ed1b72c", "[B@288d06dd", "[B@6212…</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2024-07-19T11:19:10Z</dcterms:created>
  <dcterms:modified xsi:type="dcterms:W3CDTF">2024-07-19T11:19:10Z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19 Juli,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